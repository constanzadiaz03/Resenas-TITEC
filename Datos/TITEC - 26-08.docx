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136B" w14:textId="0F82A7BF" w:rsidR="00365924" w:rsidRPr="00D07B17" w:rsidRDefault="004F06CD" w:rsidP="00ED7125">
      <w:pPr>
        <w:pStyle w:val="TtuloInforme"/>
        <w:ind w:left="-567" w:right="168"/>
        <w:rPr>
          <w:lang w:val="es-CL"/>
        </w:rPr>
      </w:pPr>
      <w:r>
        <w:rPr>
          <w:lang w:val="es-CL"/>
        </w:rPr>
        <w:t>Mapa de dependencias a nivel de datos</w:t>
      </w:r>
      <w:r w:rsidR="00365924">
        <w:rPr>
          <w:lang w:val="es-CL"/>
        </w:rPr>
        <w:t>: Reseñas</w:t>
      </w:r>
    </w:p>
    <w:tbl>
      <w:tblPr>
        <w:tblStyle w:val="Tablaconcuadrcula"/>
        <w:tblW w:w="9922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945"/>
        <w:gridCol w:w="2977"/>
      </w:tblGrid>
      <w:tr w:rsidR="00365924" w14:paraId="2ED7AC7D" w14:textId="77777777" w:rsidTr="00ED7125">
        <w:trPr>
          <w:jc w:val="center"/>
        </w:trPr>
        <w:tc>
          <w:tcPr>
            <w:tcW w:w="6945" w:type="dxa"/>
          </w:tcPr>
          <w:p w14:paraId="1F57D04E" w14:textId="77777777" w:rsidR="00365924" w:rsidRDefault="00365924" w:rsidP="008715C9">
            <w:pPr>
              <w:pStyle w:val="Sinespaciado"/>
              <w:ind w:left="-107"/>
              <w:rPr>
                <w:bCs/>
              </w:rPr>
            </w:pPr>
            <w:r>
              <w:rPr>
                <w:bCs/>
              </w:rPr>
              <w:t>Grupo 4:</w:t>
            </w:r>
          </w:p>
          <w:p w14:paraId="06DF117D" w14:textId="77777777" w:rsidR="00365924" w:rsidRPr="00E5371D" w:rsidRDefault="00365924" w:rsidP="008715C9">
            <w:pPr>
              <w:pStyle w:val="Sinespaciado"/>
              <w:ind w:left="-107"/>
              <w:rPr>
                <w:bCs/>
              </w:rPr>
            </w:pPr>
            <w:r>
              <w:rPr>
                <w:bCs/>
              </w:rPr>
              <w:t>Vicente Cruces Collao;</w:t>
            </w:r>
            <w:r w:rsidRPr="00E5371D">
              <w:rPr>
                <w:bCs/>
              </w:rPr>
              <w:t xml:space="preserve"> </w:t>
            </w:r>
            <w:hyperlink r:id="rId8" w:history="1">
              <w:r w:rsidRPr="00106DFA">
                <w:rPr>
                  <w:rStyle w:val="Hipervnculo"/>
                </w:rPr>
                <w:t>vicente.cruces</w:t>
              </w:r>
              <w:r w:rsidRPr="00106DFA">
                <w:rPr>
                  <w:rStyle w:val="Hipervnculo"/>
                  <w:bCs/>
                </w:rPr>
                <w:t>@estudiantes.uv.cl</w:t>
              </w:r>
            </w:hyperlink>
            <w:r>
              <w:t>; Integración</w:t>
            </w:r>
            <w:r>
              <w:rPr>
                <w:bCs/>
              </w:rPr>
              <w:t xml:space="preserve"> </w:t>
            </w:r>
          </w:p>
          <w:p w14:paraId="36AE9106" w14:textId="77777777" w:rsidR="00365924" w:rsidRPr="00E5371D" w:rsidRDefault="00365924" w:rsidP="008715C9">
            <w:pPr>
              <w:pStyle w:val="Sinespaciado"/>
              <w:ind w:left="-107"/>
              <w:rPr>
                <w:bCs/>
              </w:rPr>
            </w:pPr>
            <w:r>
              <w:rPr>
                <w:bCs/>
              </w:rPr>
              <w:t>Constanza Díaz Pulgar;</w:t>
            </w:r>
            <w:r w:rsidRPr="00E5371D">
              <w:rPr>
                <w:bCs/>
              </w:rPr>
              <w:t xml:space="preserve"> </w:t>
            </w:r>
            <w:hyperlink r:id="rId9" w:history="1">
              <w:r w:rsidRPr="00106DFA">
                <w:rPr>
                  <w:rStyle w:val="Hipervnculo"/>
                </w:rPr>
                <w:t>constanza.diazpu</w:t>
              </w:r>
              <w:r w:rsidRPr="00106DFA">
                <w:rPr>
                  <w:rStyle w:val="Hipervnculo"/>
                  <w:bCs/>
                </w:rPr>
                <w:t>@estudiantes.uv.cl</w:t>
              </w:r>
            </w:hyperlink>
            <w:r>
              <w:t>; Master y QA</w:t>
            </w:r>
          </w:p>
          <w:p w14:paraId="61FE57E3" w14:textId="77777777" w:rsidR="00365924" w:rsidRDefault="00365924" w:rsidP="008715C9">
            <w:pPr>
              <w:pStyle w:val="Sinespaciado"/>
              <w:ind w:left="-107"/>
            </w:pPr>
            <w:r>
              <w:rPr>
                <w:bCs/>
              </w:rPr>
              <w:t xml:space="preserve">Bruno González </w:t>
            </w:r>
            <w:proofErr w:type="spellStart"/>
            <w:r>
              <w:rPr>
                <w:bCs/>
              </w:rPr>
              <w:t>Luke</w:t>
            </w:r>
            <w:proofErr w:type="spellEnd"/>
            <w:r>
              <w:rPr>
                <w:bCs/>
              </w:rPr>
              <w:t>;</w:t>
            </w:r>
            <w:r w:rsidRPr="00E5371D">
              <w:rPr>
                <w:bCs/>
              </w:rPr>
              <w:t xml:space="preserve"> </w:t>
            </w:r>
            <w:hyperlink r:id="rId10" w:history="1">
              <w:r w:rsidRPr="00106DFA">
                <w:rPr>
                  <w:rStyle w:val="Hipervnculo"/>
                </w:rPr>
                <w:t>bruno.gonzalez</w:t>
              </w:r>
              <w:r w:rsidRPr="00106DFA">
                <w:rPr>
                  <w:rStyle w:val="Hipervnculo"/>
                  <w:bCs/>
                </w:rPr>
                <w:t>@estudiantes.uv.cl</w:t>
              </w:r>
            </w:hyperlink>
            <w:r>
              <w:t xml:space="preserve">; </w:t>
            </w:r>
            <w:proofErr w:type="spellStart"/>
            <w:r>
              <w:t>Frontend</w:t>
            </w:r>
            <w:proofErr w:type="spellEnd"/>
          </w:p>
          <w:p w14:paraId="757E8EF5" w14:textId="77777777" w:rsidR="00365924" w:rsidRDefault="00365924" w:rsidP="008715C9">
            <w:pPr>
              <w:pStyle w:val="Sinespaciado"/>
              <w:ind w:left="-107"/>
              <w:rPr>
                <w:bCs/>
              </w:rPr>
            </w:pPr>
            <w:r>
              <w:rPr>
                <w:bCs/>
              </w:rPr>
              <w:t xml:space="preserve">Rodrigo Pino Araya; </w:t>
            </w:r>
            <w:hyperlink r:id="rId11" w:history="1">
              <w:r w:rsidRPr="00106DFA">
                <w:rPr>
                  <w:rStyle w:val="Hipervnculo"/>
                  <w:bCs/>
                </w:rPr>
                <w:t>rodrigo.pino@estudiantes.uv.cl</w:t>
              </w:r>
            </w:hyperlink>
            <w:r>
              <w:rPr>
                <w:bCs/>
              </w:rPr>
              <w:t xml:space="preserve">; </w:t>
            </w:r>
            <w:proofErr w:type="spellStart"/>
            <w:r>
              <w:rPr>
                <w:bCs/>
              </w:rPr>
              <w:t>Backend</w:t>
            </w:r>
            <w:proofErr w:type="spellEnd"/>
            <w:r>
              <w:rPr>
                <w:bCs/>
              </w:rPr>
              <w:t xml:space="preserve"> y Base de Datos </w:t>
            </w:r>
          </w:p>
        </w:tc>
        <w:tc>
          <w:tcPr>
            <w:tcW w:w="2977" w:type="dxa"/>
          </w:tcPr>
          <w:p w14:paraId="133F31A3" w14:textId="52CDF8F3" w:rsidR="00365924" w:rsidRDefault="00365924" w:rsidP="008715C9">
            <w:pPr>
              <w:pStyle w:val="Sinespaciado"/>
              <w:rPr>
                <w:bCs/>
              </w:rPr>
            </w:pPr>
            <w:r>
              <w:rPr>
                <w:bCs/>
              </w:rPr>
              <w:t xml:space="preserve">Fecha: </w:t>
            </w:r>
            <w:r w:rsidR="00155EC2">
              <w:rPr>
                <w:bCs/>
              </w:rPr>
              <w:t>26</w:t>
            </w:r>
            <w:r>
              <w:rPr>
                <w:bCs/>
              </w:rPr>
              <w:t>-</w:t>
            </w:r>
            <w:r w:rsidR="00B11247">
              <w:rPr>
                <w:bCs/>
              </w:rPr>
              <w:t>agosto</w:t>
            </w:r>
            <w:r>
              <w:rPr>
                <w:bCs/>
              </w:rPr>
              <w:t>-2026</w:t>
            </w:r>
          </w:p>
          <w:p w14:paraId="7A5FEB97" w14:textId="77777777" w:rsidR="00365924" w:rsidRDefault="00365924" w:rsidP="008715C9">
            <w:pPr>
              <w:pStyle w:val="Sinespaciado"/>
            </w:pPr>
            <w:r>
              <w:t xml:space="preserve">Docentes: </w:t>
            </w:r>
          </w:p>
          <w:p w14:paraId="4CDDF498" w14:textId="77777777" w:rsidR="00365924" w:rsidRDefault="00365924" w:rsidP="00365924">
            <w:pPr>
              <w:pStyle w:val="Sinespaciado"/>
              <w:numPr>
                <w:ilvl w:val="0"/>
                <w:numId w:val="1"/>
              </w:numPr>
            </w:pPr>
            <w:r>
              <w:t xml:space="preserve">Eliana </w:t>
            </w:r>
            <w:proofErr w:type="spellStart"/>
            <w:r>
              <w:t>Providel</w:t>
            </w:r>
            <w:proofErr w:type="spellEnd"/>
          </w:p>
          <w:p w14:paraId="79FD44E8" w14:textId="77777777" w:rsidR="00365924" w:rsidRDefault="00365924" w:rsidP="00365924">
            <w:pPr>
              <w:pStyle w:val="Sinespaciado"/>
              <w:numPr>
                <w:ilvl w:val="0"/>
                <w:numId w:val="1"/>
              </w:numPr>
            </w:pPr>
            <w:r>
              <w:t>René Nöel</w:t>
            </w:r>
          </w:p>
          <w:p w14:paraId="04496262" w14:textId="77777777" w:rsidR="00365924" w:rsidRDefault="00365924" w:rsidP="00365924">
            <w:pPr>
              <w:pStyle w:val="Sinespaciado"/>
              <w:numPr>
                <w:ilvl w:val="0"/>
                <w:numId w:val="1"/>
              </w:numPr>
            </w:pPr>
            <w:proofErr w:type="spellStart"/>
            <w:r>
              <w:t>Sheyla</w:t>
            </w:r>
            <w:proofErr w:type="spellEnd"/>
            <w:r>
              <w:t xml:space="preserve"> Torres</w:t>
            </w:r>
          </w:p>
          <w:p w14:paraId="0E5004E0" w14:textId="77777777" w:rsidR="00365924" w:rsidRDefault="00365924" w:rsidP="008715C9">
            <w:pPr>
              <w:pStyle w:val="Sinespaciado"/>
              <w:rPr>
                <w:bCs/>
              </w:rPr>
            </w:pPr>
          </w:p>
        </w:tc>
      </w:tr>
    </w:tbl>
    <w:p w14:paraId="23010A35" w14:textId="77777777" w:rsidR="00E24FEC" w:rsidRDefault="00E24FEC" w:rsidP="005B375E"/>
    <w:p w14:paraId="79F16213" w14:textId="4F02B67B" w:rsidR="00B3717E" w:rsidRPr="00B3717E" w:rsidRDefault="004F06CD" w:rsidP="00B3717E">
      <w:pPr>
        <w:numPr>
          <w:ilvl w:val="0"/>
          <w:numId w:val="3"/>
        </w:numPr>
        <w:suppressAutoHyphens/>
        <w:adjustRightInd w:val="0"/>
        <w:snapToGrid w:val="0"/>
        <w:spacing w:before="120" w:after="60" w:line="228" w:lineRule="auto"/>
        <w:ind w:left="0" w:right="168" w:hanging="284"/>
        <w:contextualSpacing/>
        <w:outlineLvl w:val="0"/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</w:pPr>
      <w:r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  <w:t>Datos que se generan</w:t>
      </w:r>
      <w:r w:rsidR="00B3717E" w:rsidRPr="00B3717E"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  <w:t>:</w:t>
      </w:r>
    </w:p>
    <w:p w14:paraId="32A64267" w14:textId="77777777" w:rsidR="00336747" w:rsidRDefault="00336747" w:rsidP="0079570B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168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r w:rsidRPr="00336747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Clasificación</w:t>
      </w:r>
    </w:p>
    <w:p w14:paraId="46F29DE3" w14:textId="77777777" w:rsidR="00336747" w:rsidRDefault="0079570B" w:rsidP="0079570B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168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r w:rsidRPr="00336747">
        <w:rPr>
          <w:rFonts w:ascii="Palatino Linotype" w:eastAsia="Times New Roman" w:hAnsi="Palatino Linotype" w:cs="Times New Roman"/>
          <w:noProof/>
          <w:snapToGrid w:val="0"/>
          <w:color w:val="000000"/>
          <w:kern w:val="0"/>
          <w:lang w:eastAsia="de-DE" w:bidi="en-US"/>
          <w14:ligatures w14:val="none"/>
        </w:rPr>
        <w:t>Promedio</w:t>
      </w:r>
    </w:p>
    <w:p w14:paraId="1903D9C6" w14:textId="0CF8FC45" w:rsidR="0079570B" w:rsidRPr="00336747" w:rsidRDefault="0079570B" w:rsidP="0079570B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168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r w:rsidRPr="00336747">
        <w:rPr>
          <w:rFonts w:ascii="Palatino Linotype" w:eastAsia="Times New Roman" w:hAnsi="Palatino Linotype" w:cs="Times New Roman"/>
          <w:noProof/>
          <w:snapToGrid w:val="0"/>
          <w:color w:val="000000"/>
          <w:kern w:val="0"/>
          <w:lang w:eastAsia="de-DE" w:bidi="en-US"/>
          <w14:ligatures w14:val="none"/>
        </w:rPr>
        <w:t>Num_reseña</w:t>
      </w:r>
    </w:p>
    <w:p w14:paraId="5C14E979" w14:textId="44A0F92B" w:rsidR="00B3717E" w:rsidRPr="00B3717E" w:rsidRDefault="00B54C80" w:rsidP="00B3717E">
      <w:pPr>
        <w:numPr>
          <w:ilvl w:val="0"/>
          <w:numId w:val="3"/>
        </w:numPr>
        <w:suppressAutoHyphens/>
        <w:adjustRightInd w:val="0"/>
        <w:snapToGrid w:val="0"/>
        <w:spacing w:before="120" w:after="60" w:line="228" w:lineRule="auto"/>
        <w:ind w:left="0" w:right="168" w:hanging="284"/>
        <w:contextualSpacing/>
        <w:outlineLvl w:val="0"/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</w:pPr>
      <w:r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  <w:t>Datos que se reciben</w:t>
      </w:r>
      <w:r w:rsidR="00B3717E" w:rsidRPr="00B3717E"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  <w:t>:</w:t>
      </w:r>
    </w:p>
    <w:p w14:paraId="708429D1" w14:textId="77777777" w:rsidR="00CB3A83" w:rsidRDefault="00CB3A83" w:rsidP="00212330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CB3A83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Id_evento</w:t>
      </w:r>
      <w:proofErr w:type="spellEnd"/>
      <w:r w:rsidRPr="00CB3A83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4B16249D" w14:textId="77777777" w:rsidR="00CB3A83" w:rsidRDefault="00CB3A83" w:rsidP="00CB3A83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CB3A83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Id_usuario</w:t>
      </w:r>
      <w:proofErr w:type="spellEnd"/>
      <w:r w:rsidRPr="00CB3A83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5B5B45B9" w14:textId="110D6CDD" w:rsidR="00CB3A83" w:rsidRPr="00CB3A83" w:rsidRDefault="00CB3A83" w:rsidP="00CB3A83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CB3A83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Nombre_usuario</w:t>
      </w:r>
      <w:proofErr w:type="spellEnd"/>
      <w:r w:rsidRPr="00CB3A83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7C5BE3FF" w14:textId="23108D53" w:rsidR="00B3717E" w:rsidRPr="00B3717E" w:rsidRDefault="00212330" w:rsidP="00B3717E">
      <w:pPr>
        <w:numPr>
          <w:ilvl w:val="0"/>
          <w:numId w:val="3"/>
        </w:numPr>
        <w:suppressAutoHyphens/>
        <w:adjustRightInd w:val="0"/>
        <w:snapToGrid w:val="0"/>
        <w:spacing w:before="120" w:after="60" w:line="228" w:lineRule="auto"/>
        <w:ind w:left="0" w:right="168" w:hanging="284"/>
        <w:contextualSpacing/>
        <w:outlineLvl w:val="0"/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</w:pPr>
      <w:r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  <w:t>Dependencias</w:t>
      </w:r>
      <w:r w:rsidR="00B3717E" w:rsidRPr="00B3717E">
        <w:rPr>
          <w:rFonts w:ascii="Palatino Linotype" w:eastAsia="Times New Roman" w:hAnsi="Palatino Linotype" w:cs="Times New Roman"/>
          <w:b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  <w:t>:</w:t>
      </w:r>
    </w:p>
    <w:p w14:paraId="74A59ACD" w14:textId="77777777" w:rsidR="002A2EFE" w:rsidRDefault="002A2EFE" w:rsidP="0075765D">
      <w:pPr>
        <w:pStyle w:val="Prrafodelista"/>
        <w:numPr>
          <w:ilvl w:val="0"/>
          <w:numId w:val="10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Catalogo: </w:t>
      </w:r>
    </w:p>
    <w:p w14:paraId="6EB08594" w14:textId="77777777" w:rsidR="002A2EFE" w:rsidRDefault="002A2EFE" w:rsidP="0075765D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Id_evento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42FC5665" w14:textId="77777777" w:rsidR="002A2EFE" w:rsidRDefault="002A2EFE" w:rsidP="0075765D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Lugar_evento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560B37A9" w14:textId="77777777" w:rsidR="002A2EFE" w:rsidRDefault="002A2EFE" w:rsidP="0075765D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Nombre_evento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4FC7D49A" w14:textId="5FF5069A" w:rsidR="002A2EFE" w:rsidRPr="002A2EFE" w:rsidRDefault="002A2EFE" w:rsidP="0075765D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Fecha_evento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33B1E761" w14:textId="77777777" w:rsidR="002A2EFE" w:rsidRDefault="002A2EFE" w:rsidP="0075765D">
      <w:pPr>
        <w:pStyle w:val="Prrafodelista"/>
        <w:numPr>
          <w:ilvl w:val="0"/>
          <w:numId w:val="10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Check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-in: </w:t>
      </w:r>
    </w:p>
    <w:p w14:paraId="0313AA41" w14:textId="77777777" w:rsidR="002A2EFE" w:rsidRDefault="002A2EFE" w:rsidP="0075765D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Id_usuario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2530B00D" w14:textId="5B9BCCFB" w:rsidR="002A2EFE" w:rsidRPr="002A2EFE" w:rsidRDefault="002A2EFE" w:rsidP="0075765D">
      <w:pPr>
        <w:pStyle w:val="Prrafodelista"/>
        <w:numPr>
          <w:ilvl w:val="0"/>
          <w:numId w:val="1"/>
        </w:num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</w:pPr>
      <w:proofErr w:type="spellStart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>Nombre_usuario</w:t>
      </w:r>
      <w:proofErr w:type="spellEnd"/>
      <w:r w:rsidRPr="002A2EFE">
        <w:rPr>
          <w:rFonts w:ascii="Palatino Linotype" w:eastAsia="Times New Roman" w:hAnsi="Palatino Linotype" w:cs="Times New Roman"/>
          <w:snapToGrid w:val="0"/>
          <w:color w:val="000000"/>
          <w:kern w:val="0"/>
          <w:lang w:eastAsia="de-DE" w:bidi="en-US"/>
          <w14:ligatures w14:val="none"/>
        </w:rPr>
        <w:t xml:space="preserve"> </w:t>
      </w:r>
    </w:p>
    <w:p w14:paraId="66114B1C" w14:textId="7D8E71E3" w:rsidR="00D16B89" w:rsidRPr="0075765D" w:rsidRDefault="00D16B89" w:rsidP="0075765D">
      <w:pPr>
        <w:suppressAutoHyphens/>
        <w:adjustRightInd w:val="0"/>
        <w:snapToGrid w:val="0"/>
        <w:spacing w:after="120" w:line="228" w:lineRule="auto"/>
        <w:ind w:right="-283"/>
        <w:jc w:val="both"/>
        <w:rPr>
          <w:rFonts w:ascii="Palatino Linotype" w:eastAsia="Times New Roman" w:hAnsi="Palatino Linotype" w:cs="Times New Roman"/>
          <w:snapToGrid w:val="0"/>
          <w:color w:val="000000"/>
          <w:kern w:val="0"/>
          <w:sz w:val="24"/>
          <w:szCs w:val="24"/>
          <w:lang w:eastAsia="de-DE" w:bidi="en-US"/>
          <w14:ligatures w14:val="none"/>
        </w:rPr>
      </w:pPr>
    </w:p>
    <w:sectPr w:rsidR="00D16B89" w:rsidRPr="0075765D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EB21" w14:textId="77777777" w:rsidR="00155EC2" w:rsidRDefault="00155EC2" w:rsidP="00365924">
      <w:pPr>
        <w:spacing w:after="0" w:line="240" w:lineRule="auto"/>
      </w:pPr>
      <w:r>
        <w:separator/>
      </w:r>
    </w:p>
  </w:endnote>
  <w:endnote w:type="continuationSeparator" w:id="0">
    <w:p w14:paraId="6197D27A" w14:textId="77777777" w:rsidR="00155EC2" w:rsidRDefault="00155EC2" w:rsidP="00365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E340A" w14:textId="77777777" w:rsidR="00155EC2" w:rsidRDefault="00155EC2" w:rsidP="00365924">
      <w:pPr>
        <w:spacing w:after="0" w:line="240" w:lineRule="auto"/>
      </w:pPr>
      <w:r>
        <w:separator/>
      </w:r>
    </w:p>
  </w:footnote>
  <w:footnote w:type="continuationSeparator" w:id="0">
    <w:p w14:paraId="23A8A57B" w14:textId="77777777" w:rsidR="00155EC2" w:rsidRDefault="00155EC2" w:rsidP="00365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61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0"/>
      <w:gridCol w:w="5271"/>
    </w:tblGrid>
    <w:tr w:rsidR="00365924" w14:paraId="5C0809FF" w14:textId="77777777" w:rsidTr="008715C9">
      <w:trPr>
        <w:jc w:val="center"/>
      </w:trPr>
      <w:tc>
        <w:tcPr>
          <w:tcW w:w="4390" w:type="dxa"/>
        </w:tcPr>
        <w:p w14:paraId="7D74BB78" w14:textId="77777777" w:rsidR="00365924" w:rsidRDefault="00365924" w:rsidP="00365924">
          <w:pPr>
            <w:tabs>
              <w:tab w:val="left" w:pos="3069"/>
            </w:tabs>
            <w:ind w:right="170"/>
            <w:jc w:val="left"/>
            <w:rPr>
              <w:rFonts w:eastAsia="DengXian"/>
              <w:i/>
              <w:iCs/>
            </w:rPr>
          </w:pPr>
          <w:r w:rsidRPr="00365924">
            <w:rPr>
              <w:rFonts w:eastAsia="DengXian"/>
              <w:i/>
              <w:iCs/>
            </w:rPr>
            <w:t xml:space="preserve">ICI427 - Taller De Integración </w:t>
          </w:r>
        </w:p>
        <w:p w14:paraId="0248F37E" w14:textId="77777777" w:rsidR="00365924" w:rsidRDefault="00365924" w:rsidP="00365924">
          <w:pPr>
            <w:tabs>
              <w:tab w:val="left" w:pos="3069"/>
            </w:tabs>
            <w:ind w:right="170"/>
            <w:jc w:val="left"/>
            <w:rPr>
              <w:lang w:val="es-ES"/>
            </w:rPr>
          </w:pPr>
          <w:r w:rsidRPr="00365924">
            <w:rPr>
              <w:rFonts w:eastAsia="DengXian"/>
              <w:i/>
              <w:iCs/>
            </w:rPr>
            <w:t>Tecnológica I</w:t>
          </w:r>
        </w:p>
      </w:tc>
      <w:tc>
        <w:tcPr>
          <w:tcW w:w="5271" w:type="dxa"/>
        </w:tcPr>
        <w:p w14:paraId="43B1D6DB" w14:textId="77777777" w:rsidR="00365924" w:rsidRDefault="00365924" w:rsidP="00365924">
          <w:pPr>
            <w:tabs>
              <w:tab w:val="left" w:pos="3069"/>
            </w:tabs>
            <w:ind w:right="170"/>
            <w:jc w:val="right"/>
            <w:rPr>
              <w:rFonts w:eastAsia="DengXian"/>
              <w:i/>
              <w:iCs/>
            </w:rPr>
          </w:pPr>
          <w:r w:rsidRPr="00316349">
            <w:rPr>
              <w:rFonts w:eastAsia="DengXian"/>
              <w:i/>
              <w:iCs/>
            </w:rPr>
            <w:t>Escuela de Ingeniería Informática,</w:t>
          </w:r>
        </w:p>
        <w:p w14:paraId="188C5E3D" w14:textId="77777777" w:rsidR="00365924" w:rsidRDefault="00365924" w:rsidP="00365924">
          <w:pPr>
            <w:tabs>
              <w:tab w:val="left" w:pos="3069"/>
            </w:tabs>
            <w:ind w:right="170"/>
            <w:jc w:val="right"/>
            <w:rPr>
              <w:lang w:val="es-ES"/>
            </w:rPr>
          </w:pPr>
          <w:r w:rsidRPr="00316349">
            <w:rPr>
              <w:rFonts w:eastAsia="DengXian"/>
              <w:i/>
              <w:iCs/>
            </w:rPr>
            <w:t xml:space="preserve"> Universidad de Valparaíso</w:t>
          </w:r>
        </w:p>
      </w:tc>
    </w:tr>
  </w:tbl>
  <w:p w14:paraId="3B74728C" w14:textId="77777777" w:rsidR="00365924" w:rsidRDefault="003659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3C0"/>
    <w:multiLevelType w:val="hybridMultilevel"/>
    <w:tmpl w:val="67A473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63E07"/>
    <w:multiLevelType w:val="hybridMultilevel"/>
    <w:tmpl w:val="D828251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36590"/>
    <w:multiLevelType w:val="hybridMultilevel"/>
    <w:tmpl w:val="F390740E"/>
    <w:lvl w:ilvl="0" w:tplc="9FEE04B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C5E4DDE"/>
    <w:multiLevelType w:val="hybridMultilevel"/>
    <w:tmpl w:val="34366B40"/>
    <w:lvl w:ilvl="0" w:tplc="ECA07402">
      <w:numFmt w:val="bullet"/>
      <w:lvlText w:val="-"/>
      <w:lvlJc w:val="left"/>
      <w:pPr>
        <w:ind w:left="720" w:hanging="360"/>
      </w:pPr>
      <w:rPr>
        <w:rFonts w:ascii="Palatino Linotype" w:eastAsia="SimSun" w:hAnsi="Palatino Linotype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B1BB4"/>
    <w:multiLevelType w:val="hybridMultilevel"/>
    <w:tmpl w:val="E240748C"/>
    <w:lvl w:ilvl="0" w:tplc="94A861F6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654" w:hanging="360"/>
      </w:pPr>
    </w:lvl>
    <w:lvl w:ilvl="2" w:tplc="340A001B" w:tentative="1">
      <w:start w:val="1"/>
      <w:numFmt w:val="lowerRoman"/>
      <w:lvlText w:val="%3."/>
      <w:lvlJc w:val="right"/>
      <w:pPr>
        <w:ind w:left="1374" w:hanging="180"/>
      </w:pPr>
    </w:lvl>
    <w:lvl w:ilvl="3" w:tplc="340A000F" w:tentative="1">
      <w:start w:val="1"/>
      <w:numFmt w:val="decimal"/>
      <w:lvlText w:val="%4."/>
      <w:lvlJc w:val="left"/>
      <w:pPr>
        <w:ind w:left="2094" w:hanging="360"/>
      </w:pPr>
    </w:lvl>
    <w:lvl w:ilvl="4" w:tplc="340A0019" w:tentative="1">
      <w:start w:val="1"/>
      <w:numFmt w:val="lowerLetter"/>
      <w:lvlText w:val="%5."/>
      <w:lvlJc w:val="left"/>
      <w:pPr>
        <w:ind w:left="2814" w:hanging="360"/>
      </w:pPr>
    </w:lvl>
    <w:lvl w:ilvl="5" w:tplc="340A001B" w:tentative="1">
      <w:start w:val="1"/>
      <w:numFmt w:val="lowerRoman"/>
      <w:lvlText w:val="%6."/>
      <w:lvlJc w:val="right"/>
      <w:pPr>
        <w:ind w:left="3534" w:hanging="180"/>
      </w:pPr>
    </w:lvl>
    <w:lvl w:ilvl="6" w:tplc="340A000F" w:tentative="1">
      <w:start w:val="1"/>
      <w:numFmt w:val="decimal"/>
      <w:lvlText w:val="%7."/>
      <w:lvlJc w:val="left"/>
      <w:pPr>
        <w:ind w:left="4254" w:hanging="360"/>
      </w:pPr>
    </w:lvl>
    <w:lvl w:ilvl="7" w:tplc="340A0019" w:tentative="1">
      <w:start w:val="1"/>
      <w:numFmt w:val="lowerLetter"/>
      <w:lvlText w:val="%8."/>
      <w:lvlJc w:val="left"/>
      <w:pPr>
        <w:ind w:left="4974" w:hanging="360"/>
      </w:pPr>
    </w:lvl>
    <w:lvl w:ilvl="8" w:tplc="3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48687741"/>
    <w:multiLevelType w:val="hybridMultilevel"/>
    <w:tmpl w:val="914CA1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B562E"/>
    <w:multiLevelType w:val="hybridMultilevel"/>
    <w:tmpl w:val="93CEC110"/>
    <w:lvl w:ilvl="0" w:tplc="EBFA7AE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30B5C0C"/>
    <w:multiLevelType w:val="hybridMultilevel"/>
    <w:tmpl w:val="F3440672"/>
    <w:lvl w:ilvl="0" w:tplc="41DE53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F93969"/>
    <w:multiLevelType w:val="hybridMultilevel"/>
    <w:tmpl w:val="C9E0386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126F8"/>
    <w:multiLevelType w:val="hybridMultilevel"/>
    <w:tmpl w:val="51CC5906"/>
    <w:lvl w:ilvl="0" w:tplc="3FF87E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9375002">
    <w:abstractNumId w:val="3"/>
  </w:num>
  <w:num w:numId="2" w16cid:durableId="1451363617">
    <w:abstractNumId w:val="4"/>
  </w:num>
  <w:num w:numId="3" w16cid:durableId="1722748487">
    <w:abstractNumId w:val="1"/>
  </w:num>
  <w:num w:numId="4" w16cid:durableId="1414813008">
    <w:abstractNumId w:val="7"/>
  </w:num>
  <w:num w:numId="5" w16cid:durableId="305821785">
    <w:abstractNumId w:val="2"/>
  </w:num>
  <w:num w:numId="6" w16cid:durableId="1146555311">
    <w:abstractNumId w:val="8"/>
  </w:num>
  <w:num w:numId="7" w16cid:durableId="125196235">
    <w:abstractNumId w:val="5"/>
  </w:num>
  <w:num w:numId="8" w16cid:durableId="1879271583">
    <w:abstractNumId w:val="6"/>
  </w:num>
  <w:num w:numId="9" w16cid:durableId="1640111479">
    <w:abstractNumId w:val="9"/>
  </w:num>
  <w:num w:numId="10" w16cid:durableId="13935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C2"/>
    <w:rsid w:val="0000141B"/>
    <w:rsid w:val="00062BDD"/>
    <w:rsid w:val="00082345"/>
    <w:rsid w:val="000F52F0"/>
    <w:rsid w:val="00155EC2"/>
    <w:rsid w:val="002114DC"/>
    <w:rsid w:val="00212330"/>
    <w:rsid w:val="00221073"/>
    <w:rsid w:val="00226526"/>
    <w:rsid w:val="00291BD3"/>
    <w:rsid w:val="002A2EFE"/>
    <w:rsid w:val="002B7D2E"/>
    <w:rsid w:val="003169D7"/>
    <w:rsid w:val="003232F3"/>
    <w:rsid w:val="00336747"/>
    <w:rsid w:val="00347926"/>
    <w:rsid w:val="00365924"/>
    <w:rsid w:val="00381A4D"/>
    <w:rsid w:val="004E208B"/>
    <w:rsid w:val="004F06CD"/>
    <w:rsid w:val="00514455"/>
    <w:rsid w:val="00555D02"/>
    <w:rsid w:val="00591F8F"/>
    <w:rsid w:val="005B375E"/>
    <w:rsid w:val="005B6712"/>
    <w:rsid w:val="00600D56"/>
    <w:rsid w:val="00614EED"/>
    <w:rsid w:val="00652B83"/>
    <w:rsid w:val="00657D49"/>
    <w:rsid w:val="00665874"/>
    <w:rsid w:val="006D518D"/>
    <w:rsid w:val="006D692F"/>
    <w:rsid w:val="00736EE2"/>
    <w:rsid w:val="0075765D"/>
    <w:rsid w:val="007717C5"/>
    <w:rsid w:val="0079570B"/>
    <w:rsid w:val="007A66BD"/>
    <w:rsid w:val="007B3F96"/>
    <w:rsid w:val="008031EF"/>
    <w:rsid w:val="00835994"/>
    <w:rsid w:val="00850A1A"/>
    <w:rsid w:val="00866C49"/>
    <w:rsid w:val="008879B7"/>
    <w:rsid w:val="008B146E"/>
    <w:rsid w:val="008B7B69"/>
    <w:rsid w:val="008E7323"/>
    <w:rsid w:val="008F1ADC"/>
    <w:rsid w:val="00915073"/>
    <w:rsid w:val="009601B1"/>
    <w:rsid w:val="009F150C"/>
    <w:rsid w:val="00A17E59"/>
    <w:rsid w:val="00B11247"/>
    <w:rsid w:val="00B33F33"/>
    <w:rsid w:val="00B3717E"/>
    <w:rsid w:val="00B54C80"/>
    <w:rsid w:val="00BD1A5D"/>
    <w:rsid w:val="00BE0E05"/>
    <w:rsid w:val="00C10D4D"/>
    <w:rsid w:val="00C16878"/>
    <w:rsid w:val="00C45AA7"/>
    <w:rsid w:val="00C8330C"/>
    <w:rsid w:val="00C841B6"/>
    <w:rsid w:val="00CB3A83"/>
    <w:rsid w:val="00CF6998"/>
    <w:rsid w:val="00D16B89"/>
    <w:rsid w:val="00D94663"/>
    <w:rsid w:val="00DB6703"/>
    <w:rsid w:val="00DB681C"/>
    <w:rsid w:val="00DF7B67"/>
    <w:rsid w:val="00E24FEC"/>
    <w:rsid w:val="00E6282D"/>
    <w:rsid w:val="00E65197"/>
    <w:rsid w:val="00E855E2"/>
    <w:rsid w:val="00EA1DCA"/>
    <w:rsid w:val="00ED6CA0"/>
    <w:rsid w:val="00ED7125"/>
    <w:rsid w:val="00FB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EC3F3"/>
  <w15:chartTrackingRefBased/>
  <w15:docId w15:val="{E9F3AC7C-C148-8A4E-93A1-D1E7CDCA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2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659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9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92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92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92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92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92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92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92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92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92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65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924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365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92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65924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Informe">
    <w:name w:val="Título_Informe"/>
    <w:next w:val="Normal"/>
    <w:qFormat/>
    <w:rsid w:val="00365924"/>
    <w:pPr>
      <w:adjustRightInd w:val="0"/>
      <w:snapToGrid w:val="0"/>
      <w:spacing w:after="240" w:line="240" w:lineRule="atLeast"/>
    </w:pPr>
    <w:rPr>
      <w:rFonts w:ascii="Palatino Linotype" w:eastAsia="Times New Roman" w:hAnsi="Palatino Linotype" w:cs="Times New Roman"/>
      <w:b/>
      <w:snapToGrid w:val="0"/>
      <w:color w:val="000000"/>
      <w:kern w:val="0"/>
      <w:sz w:val="36"/>
      <w:szCs w:val="20"/>
      <w:lang w:val="en-US" w:eastAsia="de-DE" w:bidi="en-US"/>
      <w14:ligatures w14:val="none"/>
    </w:rPr>
  </w:style>
  <w:style w:type="character" w:styleId="Hipervnculo">
    <w:name w:val="Hyperlink"/>
    <w:uiPriority w:val="99"/>
    <w:rsid w:val="00365924"/>
    <w:rPr>
      <w:color w:val="0000FF"/>
      <w:u w:val="single"/>
    </w:rPr>
  </w:style>
  <w:style w:type="paragraph" w:styleId="Sinespaciado">
    <w:name w:val="No Spacing"/>
    <w:uiPriority w:val="1"/>
    <w:qFormat/>
    <w:rsid w:val="00365924"/>
    <w:pPr>
      <w:spacing w:after="0" w:line="240" w:lineRule="auto"/>
    </w:pPr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365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924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365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924"/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65924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3717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3717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371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ente.cruces@estudiantes.uv.cl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rodrigo.pino@estudiantes.uv.cl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mailto:bruno.gonzalez@estudiantes.uv.cl" TargetMode="External" /><Relationship Id="rId4" Type="http://schemas.openxmlformats.org/officeDocument/2006/relationships/settings" Target="settings.xml" /><Relationship Id="rId9" Type="http://schemas.openxmlformats.org/officeDocument/2006/relationships/hyperlink" Target="mailto:constanza.diazpu@estudiantes.uv.cl" TargetMode="Externa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Plantillla%20documento%20TITE.dotx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E7661-D38D-4925-AD95-256075C218A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Plantillla documento TITE.dotx</Template>
  <TotalTime>0</TotalTime>
  <Pages>1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Díaz Pulgar</dc:creator>
  <cp:keywords/>
  <dc:description/>
  <cp:lastModifiedBy>Constanza Díaz Pulgar</cp:lastModifiedBy>
  <cp:revision>2</cp:revision>
  <cp:lastPrinted>2026-08-18T00:14:00Z</cp:lastPrinted>
  <dcterms:created xsi:type="dcterms:W3CDTF">2026-08-27T13:08:00Z</dcterms:created>
  <dcterms:modified xsi:type="dcterms:W3CDTF">2026-08-27T13:08:00Z</dcterms:modified>
</cp:coreProperties>
</file>